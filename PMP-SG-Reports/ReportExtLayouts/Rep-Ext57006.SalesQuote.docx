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122CC508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48"/>
                <w:szCs w:val="48"/>
              </w:rPr>
              <w:alias w:val="#Nav: /Header/DocumentTitle_Lbl"/>
              <w:tag w:val="#Nav: Standard_Sales_Quote/1304"/>
              <w:id w:val="256726015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Title_Lbl[1]" w:storeItemID="{B3BFDA78-E141-47A9-9863-4B78FE595E88}"/>
              <w:text/>
            </w:sdtPr>
            <w:sdtEndPr/>
            <w:sdtContent>
              <w:p w:rsidRPr="0023400D" w:rsidR="0023400D" w:rsidP="0023400D" w:rsidRDefault="0085194F" w14:paraId="122CC504" w14:textId="77777777">
                <w:pPr>
                  <w:contextualSpacing/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</w:pPr>
                <w:r>
                  <w:rPr>
                    <w:rFonts w:asciiTheme="majorHAnsi" w:hAnsiTheme="majorHAnsi"/>
                    <w:color w:val="0070C0"/>
                    <w:sz w:val="48"/>
                    <w:szCs w:val="48"/>
                    <w:lang w:val="da-DK"/>
                  </w:rPr>
                  <w:t>DocumentTitle_Lbl</w:t>
                </w:r>
              </w:p>
            </w:sdtContent>
          </w:sdt>
          <w:p w:rsidRPr="00854DDE" w:rsidR="0023400D" w:rsidP="0023400D" w:rsidRDefault="00096DC6" w14:paraId="122CC505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122CC506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96DC6" w14:paraId="122CC507" w14:textId="77777777">
            <w:pPr>
              <w:jc w:val="right"/>
            </w:pPr>
            <w:sdt>
              <w:sdtPr>
                <w:alias w:val="#Nav: /Header/CompanyPicture"/>
                <w:tag w:val="#Nav: Standard_Sales_Quote/1304"/>
                <w:id w:val="795027538"/>
                <w:dataBinding w:prefixMappings="xmlns:ns0='urn:microsoft-dynamics-nav/reports/Standard_Sales_Quote/1304/'" w:xpath="/ns0:NavWordReportXmlPart[1]/ns0:Header[1]/ns0:CompanyPicture[1]" w:storeItemID="{B3BFDA78-E141-47A9-9863-4B78FE595E88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22CC559" wp14:editId="3EDDD5F7">
                      <wp:extent cx="2595671" cy="1080770"/>
                      <wp:effectExtent l="0" t="0" r="0" b="508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99163" cy="1082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122CC50C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122CC509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122CC50A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Quote/1304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Quote/1304/'" w:xpath="/ns0:NavWordReportXmlPart[1]/ns0:Header[1]/ns0:CompanyAddress1[1]" w:storeItemID="{B3BFDA78-E141-47A9-9863-4B78FE595E88}"/>
              <w:text/>
            </w:sdtPr>
            <w:sdtEndPr/>
            <w:sdtContent>
              <w:p w:rsidRPr="006921DE" w:rsidR="0023400D" w:rsidP="0023400D" w:rsidRDefault="0023400D" w14:paraId="122CC50B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122CC510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Quote/1304"/>
            <w:id w:val="243469486"/>
            <w:placeholder>
              <w:docPart w:val="14CF228A6E094452B2C96AA1464BC619"/>
            </w:placeholder>
            <w:dataBinding w:prefixMappings="xmlns:ns0='urn:microsoft-dynamics-nav/reports/Standard_Sales_Quote/1304/'" w:xpath="/ns0:NavWordReportXmlPart[1]/ns0:Header[1]/ns0:CustomerAddress1[1]" w:storeItemID="{B3BFDA78-E141-47A9-9863-4B78FE595E88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122CC50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22CC50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96DC6" w14:paraId="122CC50F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Quote/1304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Quote/1304/'" w:xpath="/ns0:NavWordReportXmlPart[1]/ns0:Header[1]/ns0:CompanyAddress2[1]" w:storeItemID="{B3BFDA78-E141-47A9-9863-4B78FE595E88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122CC51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Quote/1304"/>
            <w:id w:val="211629001"/>
            <w:placeholder>
              <w:docPart w:val="44BD56F6F70B4CA3B10AAA110CD80572"/>
            </w:placeholder>
            <w:dataBinding w:prefixMappings="xmlns:ns0='urn:microsoft-dynamics-nav/reports/Standard_Sales_Quote/1304/'" w:xpath="/ns0:NavWordReportXmlPart[1]/ns0:Header[1]/ns0:CustomerAddress2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122CC51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22CC512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96DC6" w14:paraId="122CC513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Quote/1304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Quote/1304/'" w:xpath="/ns0:NavWordReportXmlPart[1]/ns0:Header[1]/ns0:CompanyAddress3[1]" w:storeItemID="{B3BFDA78-E141-47A9-9863-4B78FE595E88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122CC518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Quote/1304"/>
            <w:id w:val="-1572109726"/>
            <w:placeholder>
              <w:docPart w:val="5D70E0F275D540C397F638C9F7D04211"/>
            </w:placeholder>
            <w:dataBinding w:prefixMappings="xmlns:ns0='urn:microsoft-dynamics-nav/reports/Standard_Sales_Quote/1304/'" w:xpath="/ns0:NavWordReportXmlPart[1]/ns0:Header[1]/ns0:CustomerAddress3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122CC515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22CC516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96DC6" w14:paraId="122CC517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Quote/1304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Quote/1304/'" w:xpath="/ns0:NavWordReportXmlPart[1]/ns0:Header[1]/ns0:CompanyAddress4[1]" w:storeItemID="{B3BFDA78-E141-47A9-9863-4B78FE595E88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122CC51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Quote/1304"/>
            <w:id w:val="-2025857488"/>
            <w:placeholder>
              <w:docPart w:val="026DDE8B55A14F81A84F3087B79FC1BA"/>
            </w:placeholder>
            <w:dataBinding w:prefixMappings="xmlns:ns0='urn:microsoft-dynamics-nav/reports/Standard_Sales_Quote/1304/'" w:xpath="/ns0:NavWordReportXmlPart[1]/ns0:Header[1]/ns0:CustomerAddress4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122CC519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22CC51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96DC6" w14:paraId="122CC51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Quote/1304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Quote/1304/'" w:xpath="/ns0:NavWordReportXmlPart[1]/ns0:Header[1]/ns0:CompanyAddress5[1]" w:storeItemID="{B3BFDA78-E141-47A9-9863-4B78FE595E88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122CC520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Quote/1304"/>
            <w:id w:val="1398856861"/>
            <w:placeholder>
              <w:docPart w:val="5063F8D9291A4A299E2E6C826432A089"/>
            </w:placeholder>
            <w:dataBinding w:prefixMappings="xmlns:ns0='urn:microsoft-dynamics-nav/reports/Standard_Sales_Quote/1304/'" w:xpath="/ns0:NavWordReportXmlPart[1]/ns0:Header[1]/ns0:CustomerAddress5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122CC51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22CC51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96DC6" w14:paraId="122CC51F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Quote/1304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Quote/1304/'" w:xpath="/ns0:NavWordReportXmlPart[1]/ns0:Header[1]/ns0:CompanyAddress6[1]" w:storeItemID="{B3BFDA78-E141-47A9-9863-4B78FE595E88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122CC524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Quote/1304"/>
            <w:id w:val="1010568566"/>
            <w:placeholder>
              <w:docPart w:val="85758097D8C34212AF8DAF95B08FCDF4"/>
            </w:placeholder>
            <w:dataBinding w:prefixMappings="xmlns:ns0='urn:microsoft-dynamics-nav/reports/Standard_Sales_Quote/1304/'" w:xpath="/ns0:NavWordReportXmlPart[1]/ns0:Header[1]/ns0:CustomerAddress6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122CC52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22CC522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Quote/1304"/>
            <w:id w:val="-11605926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HomePage[1]" w:storeItemID="{B3BFDA78-E141-47A9-9863-4B78FE595E88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22CC523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122CC528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Quote/1304"/>
            <w:id w:val="268747735"/>
            <w:placeholder>
              <w:docPart w:val="307BB909485C4311BBC925D3CFFB4EB9"/>
            </w:placeholder>
            <w:dataBinding w:prefixMappings="xmlns:ns0='urn:microsoft-dynamics-nav/reports/Standard_Sales_Quote/1304/'" w:xpath="/ns0:NavWordReportXmlPart[1]/ns0:Header[1]/ns0:CustomerAddress7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122CC525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22CC526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Quote/1304"/>
            <w:id w:val="43626009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EMail[1]" w:storeItemID="{B3BFDA78-E141-47A9-9863-4B78FE595E88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22CC527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122CC52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Quote/1304"/>
            <w:id w:val="1658728615"/>
            <w:placeholder>
              <w:docPart w:val="5B99259E5F0F4219A390EAC7C6F3BC4A"/>
            </w:placeholder>
            <w:dataBinding w:prefixMappings="xmlns:ns0='urn:microsoft-dynamics-nav/reports/Standard_Sales_Quote/1304/'" w:xpath="/ns0:NavWordReportXmlPart[1]/ns0:Header[1]/ns0:CustomerAddress8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122CC529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22CC52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Quote/1304"/>
            <w:id w:val="-203387251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PhoneNo[1]" w:storeItemID="{B3BFDA78-E141-47A9-9863-4B78FE595E88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22CC52B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122CC52D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2"/>
      </w:tblGrid>
      <w:tr w:rsidR="001D6A74" w:rsidTr="00D924E1" w14:paraId="122CC531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Quote/1304"/>
            <w:id w:val="902264229"/>
            <w:placeholder>
              <w:docPart w:val="99EA70670904493CB1943057FA1BEE61"/>
            </w:placeholder>
            <w:dataBinding w:prefixMappings="xmlns:ns0='urn:microsoft-dynamics-nav/reports/Standard_Sales_Quote/1304/'" w:xpath="/ns0:NavWordReportXmlPart[1]/ns0:Header[1]/ns0:DocumentDate_Lbl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Pr="00854DDE" w:rsidR="001D6A74" w:rsidP="0033761E" w:rsidRDefault="001D6A74" w14:paraId="122CC52E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  <w:alias w:val="#Nav: /Header/QuoteValidToDate_Lbl"/>
            <w:tag w:val="#Nav: Standard_Sales_Quote/1304"/>
            <w:id w:val="879281568"/>
            <w:placeholder>
              <w:docPart w:val="67FD57B831B84FE8BB7C1EF1E7DD9833"/>
            </w:placeholder>
            <w:dataBinding w:prefixMappings="xmlns:ns0='urn:microsoft-dynamics-nav/reports/Standard_Sales_Quote/1304/'" w:xpath="/ns0:NavWordReportXmlPart[1]/ns0:Header[1]/ns0:QuoteValidToDate_Lbl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Pr="002E66FB" w:rsidR="001D6A74" w:rsidP="0033761E" w:rsidRDefault="001D6A74" w14:paraId="122CC52F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2E66FB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QuoteValidToDate_Lbl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  <w:alias w:val="#Nav: /Header/SalesPersonBlank_Lbl"/>
            <w:tag w:val="#Nav: Standard_Sales_Quote/1304"/>
            <w:id w:val="10354075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Blank_Lbl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="001D6A74" w:rsidP="0033761E" w:rsidRDefault="001D6A74" w14:paraId="122CC530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SalesPersonBlank_Lbl</w:t>
                </w:r>
              </w:p>
            </w:tc>
          </w:sdtContent>
        </w:sdt>
      </w:tr>
      <w:tr w:rsidRPr="00FD3C3E" w:rsidR="001D6A74" w:rsidTr="00D924E1" w14:paraId="122CC535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Quote/1304"/>
            <w:id w:val="-370452850"/>
            <w:placeholder>
              <w:docPart w:val="C373ACEF70D64087943AEB07D08AF33B"/>
            </w:placeholder>
            <w:dataBinding w:prefixMappings="xmlns:ns0='urn:microsoft-dynamics-nav/reports/Standard_Sales_Quote/1304/'" w:xpath="/ns0:NavWordReportXmlPart[1]/ns0:Header[1]/ns0:DocumentDate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Pr="00854DDE" w:rsidR="001D6A74" w:rsidP="00C35AB3" w:rsidRDefault="001D6A74" w14:paraId="122CC532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QuoteValidToDate"/>
            <w:tag w:val="#Nav: Standard_Sales_Quote/1304"/>
            <w:id w:val="48047784"/>
            <w:placeholder>
              <w:docPart w:val="67FD57B831B84FE8BB7C1EF1E7DD9833"/>
            </w:placeholder>
            <w:dataBinding w:prefixMappings="xmlns:ns0='urn:microsoft-dynamics-nav/reports/Standard_Sales_Quote/1304/'" w:xpath="/ns0:NavWordReportXmlPart[1]/ns0:Header[1]/ns0:QuoteValidToDate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Pr="002E66FB" w:rsidR="001D6A74" w:rsidP="00C35AB3" w:rsidRDefault="001D6A74" w14:paraId="122CC533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2E66FB">
                  <w:rPr>
                    <w:rFonts w:cstheme="minorHAnsi"/>
                    <w:sz w:val="20"/>
                    <w:szCs w:val="20"/>
                    <w:lang w:val="da-DK"/>
                  </w:rPr>
                  <w:t>QuoteValidToDate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alesPersonName"/>
            <w:tag w:val="#Nav: Standard_Sales_Quote/1304"/>
            <w:id w:val="79348874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Name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="001D6A74" w:rsidP="00C35AB3" w:rsidRDefault="001D6A74" w14:paraId="122CC534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  <w:lang w:val="da-DK"/>
                  </w:rPr>
                  <w:t>SalesPersonName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096"/>
        <w:gridCol w:w="1015"/>
        <w:gridCol w:w="709"/>
        <w:gridCol w:w="567"/>
        <w:gridCol w:w="709"/>
        <w:gridCol w:w="708"/>
        <w:gridCol w:w="142"/>
        <w:gridCol w:w="213"/>
        <w:gridCol w:w="496"/>
        <w:gridCol w:w="1439"/>
        <w:gridCol w:w="34"/>
      </w:tblGrid>
      <w:tr w:rsidRPr="0046083A" w:rsidR="00E23C51" w:rsidTr="00F924A2" w14:paraId="122CC53E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Quote/1304"/>
            <w:id w:val="771446451"/>
            <w:placeholder>
              <w:docPart w:val="E41DA1D47634499E8C3A63D96A3DCF55"/>
            </w:placeholder>
            <w:dataBinding w:prefixMappings="xmlns:ns0='urn:microsoft-dynamics-nav/reports/Standard_Sales_Quote/1304/'" w:xpath="/ns0:NavWordReportXmlPart[1]/ns0:Header[1]/ns0:Line[1]/ns0:ItemNo_Line_Lbl[1]" w:storeItemID="{B3BFDA78-E141-47A9-9863-4B78FE595E88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E23C51" w:rsidP="00346B21" w:rsidRDefault="00E23C51" w14:paraId="122CC536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Quote/1304"/>
            <w:id w:val="1545399846"/>
            <w:placeholder>
              <w:docPart w:val="E41DA1D47634499E8C3A63D96A3DCF55"/>
            </w:placeholder>
            <w:dataBinding w:prefixMappings="xmlns:ns0='urn:microsoft-dynamics-nav/reports/Standard_Sales_Quote/1304/'" w:xpath="/ns0:NavWordReportXmlPart[1]/ns0:Header[1]/ns0:Line[1]/ns0:Description_Line_Lbl[1]" w:storeItemID="{B3BFDA78-E141-47A9-9863-4B78FE595E88}"/>
            <w:text/>
          </w:sdtPr>
          <w:sdtEndPr/>
          <w:sdtContent>
            <w:tc>
              <w:tcPr>
                <w:tcW w:w="3096" w:type="dxa"/>
                <w:shd w:val="clear" w:color="auto" w:fill="0070C0"/>
                <w:vAlign w:val="bottom"/>
              </w:tcPr>
              <w:p w:rsidRPr="00871B1C" w:rsidR="00E23C51" w:rsidP="00346B21" w:rsidRDefault="00E23C51" w14:paraId="122CC537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Quote/1304"/>
            <w:id w:val="1182479650"/>
            <w:placeholder>
              <w:docPart w:val="8D2910F0FDED4CD486BD1AB45ECC09A8"/>
            </w:placeholder>
            <w:dataBinding w:prefixMappings="xmlns:ns0='urn:microsoft-dynamics-nav/reports/Standard_Sales_Quote/1304/'" w:xpath="/ns0:NavWordReportXmlPart[1]/ns0:Header[1]/ns0:Line[1]/ns0:Quantity_Line_Lbl[1]" w:storeItemID="{B3BFDA78-E141-47A9-9863-4B78FE595E88}"/>
            <w:text/>
          </w:sdtPr>
          <w:sdtEndPr/>
          <w:sdtContent>
            <w:tc>
              <w:tcPr>
                <w:tcW w:w="1015" w:type="dxa"/>
                <w:shd w:val="clear" w:color="auto" w:fill="0070C0"/>
                <w:vAlign w:val="bottom"/>
              </w:tcPr>
              <w:p w:rsidRPr="00871B1C" w:rsidR="00E23C51" w:rsidP="00346B21" w:rsidRDefault="00E23C51" w14:paraId="122CC538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tc>
          <w:tcPr>
            <w:tcW w:w="709" w:type="dxa"/>
            <w:shd w:val="clear" w:color="auto" w:fill="0070C0"/>
            <w:vAlign w:val="bottom"/>
          </w:tcPr>
          <w:p w:rsidRPr="00871B1C" w:rsidR="00E23C51" w:rsidP="00346B21" w:rsidRDefault="00E23C51" w14:paraId="32A85D43" w14:textId="5FCE1222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  <w:r>
              <w:rPr>
                <w:rFonts w:ascii="Segoe UI" w:hAnsi="Segoe UI" w:cstheme="minorHAnsi"/>
                <w:b w:val="0"/>
                <w:sz w:val="20"/>
              </w:rPr>
              <w:t>Bonus Qty</w:t>
            </w:r>
          </w:p>
        </w:tc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Quote/1304"/>
            <w:id w:val="-92247916"/>
            <w:placeholder>
              <w:docPart w:val="8D2910F0FDED4CD486BD1AB45ECC09A8"/>
            </w:placeholder>
            <w:dataBinding w:prefixMappings="xmlns:ns0='urn:microsoft-dynamics-nav/reports/Standard_Sales_Quote/1304/'" w:xpath="/ns0:NavWordReportXmlPart[1]/ns0:Header[1]/ns0:Line[1]/ns0:Unit_Lbl[1]" w:storeItemID="{B3BFDA78-E141-47A9-9863-4B78FE595E88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567" w:type="dxa"/>
                <w:shd w:val="clear" w:color="auto" w:fill="0070C0"/>
                <w:vAlign w:val="bottom"/>
              </w:tcPr>
              <w:p w:rsidRPr="00871B1C" w:rsidR="00E23C51" w:rsidP="00346B21" w:rsidRDefault="00E23C51" w14:paraId="122CC539" w14:textId="1D6479FB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Quote/1304"/>
            <w:id w:val="1794643282"/>
            <w:placeholder>
              <w:docPart w:val="B92553F5349E468D92ED6DAAA31BCF33"/>
            </w:placeholder>
            <w:dataBinding w:prefixMappings="xmlns:ns0='urn:microsoft-dynamics-nav/reports/Standard_Sales_Quote/1304/'" w:xpath="/ns0:NavWordReportXmlPart[1]/ns0:Header[1]/ns0:Line[1]/ns0:UnitPrice_Lbl[1]" w:storeItemID="{B3BFDA78-E141-47A9-9863-4B78FE595E88}"/>
            <w:text/>
          </w:sdtPr>
          <w:sdtEndPr/>
          <w:sdtContent>
            <w:tc>
              <w:tcPr>
                <w:tcW w:w="709" w:type="dxa"/>
                <w:shd w:val="clear" w:color="auto" w:fill="0070C0"/>
                <w:vAlign w:val="bottom"/>
              </w:tcPr>
              <w:p w:rsidRPr="00871B1C" w:rsidR="00E23C51" w:rsidP="00346B21" w:rsidRDefault="00E23C51" w14:paraId="122CC53A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850" w:type="dxa"/>
            <w:gridSpan w:val="2"/>
            <w:shd w:val="clear" w:color="auto" w:fill="0070C0"/>
            <w:vAlign w:val="bottom"/>
          </w:tcPr>
          <w:p w:rsidR="00E23C51" w:rsidP="00346B21" w:rsidRDefault="00E23C51" w14:paraId="122CC53B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Quote/1304"/>
            <w:id w:val="-1529559633"/>
            <w:placeholder>
              <w:docPart w:val="CC46E8C86C0E42B4A8D43DC6899F975F"/>
            </w:placeholder>
            <w:dataBinding w:prefixMappings="xmlns:ns0='urn:microsoft-dynamics-nav/reports/Standard_Sales_Quote/1304/'" w:xpath="/ns0:NavWordReportXmlPart[1]/ns0:Header[1]/ns0:Line[1]/ns0:VATPct_Line_Lbl[1]" w:storeItemID="{B3BFDA78-E141-47A9-9863-4B78FE595E88}"/>
            <w:text/>
          </w:sdtPr>
          <w:sdtEndPr/>
          <w:sdtContent>
            <w:tc>
              <w:tcPr>
                <w:tcW w:w="709" w:type="dxa"/>
                <w:gridSpan w:val="2"/>
                <w:shd w:val="clear" w:color="auto" w:fill="0070C0"/>
                <w:vAlign w:val="bottom"/>
              </w:tcPr>
              <w:p w:rsidR="00E23C51" w:rsidP="00346B21" w:rsidRDefault="00E23C51" w14:paraId="122CC53C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Quote/1304"/>
            <w:id w:val="1017885413"/>
            <w:placeholder>
              <w:docPart w:val="B92553F5349E468D92ED6DAAA31BCF33"/>
            </w:placeholder>
            <w:dataBinding w:prefixMappings="xmlns:ns0='urn:microsoft-dynamics-nav/reports/Standard_Sales_Quote/1304/'" w:xpath="/ns0:NavWordReportXmlPart[1]/ns0:Header[1]/ns0:Line[1]/ns0:LineAmount_Line_Lbl[1]" w:storeItemID="{B3BFDA78-E141-47A9-9863-4B78FE595E88}"/>
            <w:text/>
          </w:sdtPr>
          <w:sdtEndPr/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E23C51" w:rsidP="00346B21" w:rsidRDefault="00E23C51" w14:paraId="122CC53D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Quote/1304"/>
          <w:id w:val="1327254768"/>
          <w15:dataBinding w:prefixMappings="xmlns:ns0='urn:microsoft-dynamics-nav/reports/Standard_Sales_Quote/1304/'" w:xpath="/ns0:NavWordReportXmlPart[1]/ns0:Header[1]/ns0:Line" w:storeItemID="{B3BFDA78-E141-47A9-9863-4B78FE595E8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4AECA964BCD418BAEB2A637B161FF39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E23C51" w:rsidTr="00F924A2" w14:paraId="122CC547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Quote/1304"/>
                    <w:id w:val="-1032108260"/>
                    <w:placeholder>
                      <w:docPart w:val="6425CB670D0946A2841CCC88F40C6D25"/>
                    </w:placeholder>
                    <w:dataBinding w:prefixMappings="xmlns:ns0='urn:microsoft-dynamics-nav/reports/Standard_Sales_Quote/1304/'" w:xpath="/ns0:NavWordReportXmlPart[1]/ns0:Header[1]/ns0:Line[1]/ns0:ItemNo_Line[1]" w:storeItemID="{B3BFDA78-E141-47A9-9863-4B78FE595E88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E23C51" w:rsidP="00096DC6" w:rsidRDefault="00E23C51" w14:paraId="122CC53F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1224A04082E64E91BBEBC378CDD20E70"/>
                    </w:placeholder>
                    <w:dataBinding w:prefixMappings="xmlns:ns0='urn:microsoft-dynamics-nav/reports/Standard_Sales_Quote/1304/'" w:xpath="/ns0:NavWordReportXmlPart[1]/ns0:Header[1]/ns0:Line[1]/ns0:Description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3096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E23C51" w:rsidP="00096DC6" w:rsidRDefault="00E23C51" w14:paraId="122CC540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OrderQty_Line"/>
                    <w:tag w:val="#Nav: Standard_Sales_Quote/1304"/>
                    <w:id w:val="-917787992"/>
                    <w:placeholder>
                      <w:docPart w:val="DefaultPlaceholder_-1854013440"/>
                    </w:placeholder>
                    <w15:dataBinding w:prefixMappings="xmlns:ns0='urn:microsoft-dynamics-nav/reports/Standard_Sales_Quote/1304/' " w:xpath="/ns0:NavWordReportXmlPart[1]/ns0:Header[1]/ns0:Line[1]/ns0:OrderQty_Line[1]" w:storeItemID="{B3BFDA78-E141-47A9-9863-4B78FE595E88}" w16sdtdh:storeItemChecksum="fhqjNw=="/>
                  </w:sdtPr>
                  <w:sdtEndPr/>
                  <w:sdtContent>
                    <w:tc>
                      <w:tcPr>
                        <w:tcW w:w="1015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E23C51" w:rsidP="00096DC6" w:rsidRDefault="0038417C" w14:paraId="122CC541" w14:textId="4507D200">
                        <w:pPr>
                          <w:pStyle w:val="RightAlign"/>
                        </w:pPr>
                        <w:r>
                          <w:t>OrderQty_Line</w:t>
                        </w:r>
                      </w:p>
                    </w:tc>
                  </w:sdtContent>
                </w:sdt>
                <w:sdt>
                  <w:sdtPr>
                    <w:alias w:val="#Nav: /Header/Line/FOCQty"/>
                    <w:tag w:val="#Nav: Standard_Sales_Quote/1304"/>
                    <w:id w:val="-1448849916"/>
                    <w:placeholder>
                      <w:docPart w:val="DefaultPlaceholder_-1854013440"/>
                    </w:placeholder>
                    <w15:dataBinding w:prefixMappings="xmlns:ns0='urn:microsoft-dynamics-nav/reports/Standard_Sales_Quote/1304/' " w:xpath="/ns0:NavWordReportXmlPart[1]/ns0:Header[1]/ns0:Line[1]/ns0:FOCQty[1]" w:storeItemID="{B3BFDA78-E141-47A9-9863-4B78FE595E88}" w16sdtdh:storeItemChecksum="fhqjNw=="/>
                  </w:sdtPr>
                  <w:sdtEndPr/>
                  <w:sdtContent>
                    <w:tc>
                      <w:tcPr>
                        <w:tcW w:w="70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E23C51" w:rsidP="00096DC6" w:rsidRDefault="0038417C" w14:paraId="18410FB8" w14:textId="2E059598">
                        <w:pPr>
                          <w:pStyle w:val="RightAlign"/>
                        </w:pPr>
                        <w:r>
                          <w:t>FOCQty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Quote/1304"/>
                    <w:id w:val="436108881"/>
                    <w:placeholder>
                      <w:docPart w:val="27D050B94CB44E9CB2F7D185F2838514"/>
                    </w:placeholder>
                    <w:dataBinding w:prefixMappings="xmlns:ns0='urn:microsoft-dynamics-nav/reports/Standard_Sales_Quote/1304/'" w:xpath="/ns0:NavWordReportXmlPart[1]/ns0:Header[1]/ns0:Line[1]/ns0:UnitOfMeasure[1]" w:storeItemID="{B3BFDA78-E141-47A9-9863-4B78FE595E88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567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E23C51" w:rsidP="00096DC6" w:rsidRDefault="00E23C51" w14:paraId="122CC542" w14:textId="419BFCE1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SellingPrice"/>
                    <w:tag w:val="#Nav: Standard_Sales_Quote/1304"/>
                    <w:id w:val="1903479869"/>
                    <w:placeholder>
                      <w:docPart w:val="DA411E1FF5DF4DC9B21312EF5519DD2B"/>
                    </w:placeholder>
                    <w15:dataBinding w:prefixMappings="xmlns:ns0='urn:microsoft-dynamics-nav/reports/Standard_Sales_Quote/1304/' " w:xpath="/ns0:NavWordReportXmlPart[1]/ns0:Header[1]/ns0:Line[1]/ns0:SellingPrice[1]" w:storeItemID="{B3BFDA78-E141-47A9-9863-4B78FE595E88}" w16sdtdh:storeItemChecksum="fhqjNw=="/>
                  </w:sdtPr>
                  <w:sdtEndPr/>
                  <w:sdtContent>
                    <w:tc>
                      <w:tcPr>
                        <w:tcW w:w="70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E23C51" w:rsidP="00096DC6" w:rsidRDefault="0038417C" w14:paraId="122CC543" w14:textId="4A35A999">
                        <w:pPr>
                          <w:pStyle w:val="RightAlign"/>
                        </w:pPr>
                        <w:r>
                          <w:t>SellingPrice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53113100"/>
                    <w:placeholder>
                      <w:docPart w:val="DA411E1FF5DF4DC9B21312EF5519DD2B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708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E23C51" w:rsidP="00096DC6" w:rsidRDefault="00E23C51" w14:paraId="122CC544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635455182"/>
                    <w:placeholder>
                      <w:docPart w:val="CC46E8C86C0E42B4A8D43DC6899F975F"/>
                    </w:placeholder>
                    <w:dataBinding w:prefixMappings="xmlns:ns0='urn:microsoft-dynamics-nav/reports/Standard_Sales_Quote/1304/'" w:xpath="/ns0:NavWordReportXmlPart[1]/ns0:Header[1]/ns0:Line[1]/ns0:VATPct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851" w:type="dxa"/>
                        <w:gridSpan w:val="3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E23C51" w:rsidP="00096DC6" w:rsidRDefault="00E23C51" w14:paraId="122CC545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601BBB26741848CAA098A6FB4786BF3D"/>
                    </w:placeholder>
                    <w:dataBinding w:prefixMappings="xmlns:ns0='urn:microsoft-dynamics-nav/reports/Standard_Sales_Quote/1304/'" w:xpath="/ns0:NavWordReportXmlPart[1]/ns0:Header[1]/ns0:Line[1]/ns0:LineAmount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E23C51" w:rsidP="00096DC6" w:rsidRDefault="00E23C51" w14:paraId="122CC546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Quote/1304"/>
          <w:id w:val="1335187062"/>
          <w15:dataBinding w:prefixMappings="xmlns:ns0='urn:microsoft-dynamics-nav/reports/Standard_Sales_Quote/1304/'" w:xpath="/ns0:NavWordReportXmlPart[1]/ns0:Header[1]/ns0:ReportTotalsLine" w:storeItemID="{B3BFDA78-E141-47A9-9863-4B78FE595E88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1C943CF7FBF2428CBE8A326C3B1A0CCC"/>
              </w:placeholder>
              <w15:repeatingSectionItem/>
            </w:sdtPr>
            <w:sdtEndPr/>
            <w:sdtContent>
              <w:tr w:rsidRPr="0046083A" w:rsidR="00E23C51" w:rsidTr="00F924A2" w14:paraId="122CC54D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E23C51" w:rsidP="00346B21" w:rsidRDefault="00E23C51" w14:paraId="122CC548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096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E23C51" w:rsidP="00346B21" w:rsidRDefault="00E23C51" w14:paraId="122CC549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15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E23C51" w:rsidP="00346B21" w:rsidRDefault="00E23C51" w14:paraId="647C8482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09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E23C51" w:rsidP="00346B21" w:rsidRDefault="00E23C51" w14:paraId="122CC54A" w14:textId="455EE4C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Quote/1304"/>
                    <w:id w:val="1245147859"/>
                    <w:placeholder>
                      <w:docPart w:val="26D9424C3542406CBA9B4358D4C009F6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2835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E23C51" w:rsidP="00096DC6" w:rsidRDefault="00E23C51" w14:paraId="122CC54B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Quote/1304"/>
                    <w:id w:val="-197393798"/>
                    <w:placeholder>
                      <w:docPart w:val="26D9424C3542406CBA9B4358D4C009F6"/>
                    </w:placeholder>
                    <w:dataBinding w:prefixMappings="xmlns:ns0='urn:microsoft-dynamics-nav/reports/Standard_Sales_Quote/1304/'" w:xpath="/ns0:NavWordReportXmlPart[1]/ns0:Header[1]/ns0:ReportTotalsLine[1]/ns0:AmountFormatted_ReportTotals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E23C51" w:rsidP="00096DC6" w:rsidRDefault="00E23C51" w14:paraId="122CC54C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E23C51" w:rsidTr="00F924A2" w14:paraId="122CC552" w14:textId="77777777">
        <w:trPr>
          <w:cantSplit/>
          <w:trHeight w:val="200"/>
        </w:trPr>
        <w:tc>
          <w:tcPr>
            <w:tcW w:w="4230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E23C51" w:rsidP="00346B21" w:rsidRDefault="00E23C51" w14:paraId="122CC54E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15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E23C51" w:rsidP="00346B21" w:rsidRDefault="00E23C51" w14:paraId="7A9CE70A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E23C51" w:rsidP="00346B21" w:rsidRDefault="00E23C51" w14:paraId="122CC54F" w14:textId="060EA35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Quote/1304"/>
            <w:id w:val="1088344960"/>
            <w:placeholder>
              <w:docPart w:val="06CC3108072F4868996E9F006D87EF83"/>
            </w:placeholder>
            <w:dataBinding w:prefixMappings="xmlns:ns0='urn:microsoft-dynamics-nav/reports/Standard_Sales_Quote/1304/'" w:xpath="/ns0:NavWordReportXmlPart[1]/ns0:Header[1]/ns0:Totals[1]/ns0:TotalText[1]" w:storeItemID="{B3BFDA78-E141-47A9-9863-4B78FE595E88}"/>
            <w:text/>
          </w:sdtPr>
          <w:sdtEndPr/>
          <w:sdtContent>
            <w:tc>
              <w:tcPr>
                <w:tcW w:w="2339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E23C51" w:rsidP="00346B21" w:rsidRDefault="00E23C51" w14:paraId="122CC550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Quote/1304"/>
            <w:id w:val="1661501859"/>
            <w:placeholder>
              <w:docPart w:val="819401DB76084FD4B84ECB2690439733"/>
            </w:placeholder>
            <w:dataBinding w:prefixMappings="xmlns:ns0='urn:microsoft-dynamics-nav/reports/Standard_Sales_Quote/1304/'" w:xpath="/ns0:NavWordReportXmlPart[1]/ns0:Header[1]/ns0:Totals[1]/ns0:TotalAmountIncludingVAT[1]" w:storeItemID="{B3BFDA78-E141-47A9-9863-4B78FE595E88}"/>
            <w:text/>
          </w:sdtPr>
          <w:sdtEndPr/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E23C51" w:rsidP="00346B21" w:rsidRDefault="00E23C51" w14:paraId="122CC551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0314D6" w:rsidP="005B41A2" w:rsidRDefault="000314D6" w14:paraId="122CC553" w14:textId="77777777">
      <w:pPr>
        <w:pStyle w:val="GroupSeparation"/>
        <w:spacing w:after="0" w:line="240" w:lineRule="auto"/>
      </w:pPr>
    </w:p>
    <w:p w:rsidR="006D4464" w:rsidP="005B41A2" w:rsidRDefault="006D4464" w14:paraId="122CC554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Quote/1304"/>
        <w:id w:val="465787805"/>
        <w15:dataBinding w:prefixMappings="xmlns:ns0='urn:microsoft-dynamics-nav/reports/Standard_Sales_Quote/1304/'" w:xpath="/ns0:NavWordReportXmlPart[1]/ns0:Header[1]/ns0:WorkDescriptionLines" w:storeItemID="{B3BFDA78-E141-47A9-9863-4B78FE595E88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Quote/1304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B3BFDA78-E141-47A9-9863-4B78FE595E88}"/>
                <w:text/>
              </w:sdtPr>
              <w:sdtEndPr/>
              <w:sdtContent>
                <w:p w:rsidR="00D54DEE" w:rsidP="00096DC6" w:rsidRDefault="001A63CC" w14:paraId="122CC555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5A2FAF" w:rsidR="002848A5" w:rsidP="00B33B68" w:rsidRDefault="002848A5" w14:paraId="122CC556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122CC557" w14:textId="77777777">
      <w:pPr>
        <w:pStyle w:val="SubGroupSeparation"/>
      </w:pPr>
    </w:p>
    <w:p w:rsidR="008166C0" w:rsidP="00FF5235" w:rsidRDefault="008166C0" w14:paraId="122CC558" w14:textId="77777777">
      <w:pPr>
        <w:spacing w:before="60" w:after="60"/>
        <w:ind w:right="144"/>
      </w:pPr>
    </w:p>
    <w:sectPr w:rsidR="008166C0" w:rsidSect="0055738E">
      <w:headerReference w:type="default" r:id="rId11"/>
      <w:footerReference w:type="default" r:id="rId12"/>
      <w:footerReference w:type="first" r:id="rId13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2A1A" w:rsidP="00E40C63" w:rsidRDefault="00572A1A" w14:paraId="7EF83FC1" w14:textId="77777777">
      <w:pPr>
        <w:spacing w:after="0"/>
      </w:pPr>
      <w:r>
        <w:separator/>
      </w:r>
    </w:p>
  </w:endnote>
  <w:endnote w:type="continuationSeparator" w:id="0">
    <w:p w:rsidR="00572A1A" w:rsidP="00E40C63" w:rsidRDefault="00572A1A" w14:paraId="2C0A19B1" w14:textId="77777777">
      <w:pPr>
        <w:spacing w:after="0"/>
      </w:pPr>
      <w:r>
        <w:continuationSeparator/>
      </w:r>
    </w:p>
  </w:endnote>
  <w:endnote w:type="continuationNotice" w:id="1">
    <w:p w:rsidR="0038417C" w:rsidRDefault="0038417C" w14:paraId="7ACA4D7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22CC56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122CC566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Quote/1304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Quote/1304/'" w:xpath="/ns0:NavWordReportXmlPart[1]/ns0:Header[1]/ns0:CompanyLegalStatement[1]" w:storeItemID="{B3BFDA78-E141-47A9-9863-4B78FE595E88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122CC565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22CC567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122CC569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122CC56E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Quote/1304"/>
          <w:id w:val="1621726738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Name_Lbl[1]" w:storeItemID="{B3BFDA78-E141-47A9-9863-4B78FE595E88}"/>
          <w:text/>
        </w:sdtPr>
        <w:sdtEndPr/>
        <w:sdtContent>
          <w:tc>
            <w:tcPr>
              <w:tcW w:w="1738" w:type="pct"/>
            </w:tcPr>
            <w:p w:rsidRPr="003260F6" w:rsidR="0023400D" w:rsidP="00C43401" w:rsidRDefault="00922B1D" w14:paraId="122CC56A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Quote/1304"/>
          <w:id w:val="-303618989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BranchNo_Lbl[1]" w:storeItemID="{B3BFDA78-E141-47A9-9863-4B78FE595E88}"/>
          <w:text/>
        </w:sdtPr>
        <w:sdtEndPr/>
        <w:sdtContent>
          <w:tc>
            <w:tcPr>
              <w:tcW w:w="1042" w:type="pct"/>
            </w:tcPr>
            <w:p w:rsidRPr="003260F6" w:rsidR="0023400D" w:rsidP="00C43401" w:rsidRDefault="00922B1D" w14:paraId="122CC56B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Quote/1304"/>
          <w:id w:val="-1145497313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AccountNo_Lbl[1]" w:storeItemID="{B3BFDA78-E141-47A9-9863-4B78FE595E88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122CC56C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EndPr/>
        <w:sdtContent>
          <w:tc>
            <w:tcPr>
              <w:tcW w:w="1250" w:type="pct"/>
            </w:tcPr>
            <w:p w:rsidRPr="003260F6" w:rsidR="0023400D" w:rsidP="00C43401" w:rsidRDefault="00B33B68" w14:paraId="122CC56D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4763E0" w14:paraId="122CC573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Quote/1304"/>
          <w:id w:val="2128658290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Name[1]" w:storeItemID="{B3BFDA78-E141-47A9-9863-4B78FE595E88}"/>
          <w:text/>
        </w:sdtPr>
        <w:sdtEndPr/>
        <w:sdtContent>
          <w:tc>
            <w:tcPr>
              <w:tcW w:w="1738" w:type="pct"/>
            </w:tcPr>
            <w:p w:rsidRPr="005A2FAF" w:rsidR="0023400D" w:rsidP="00C43401" w:rsidRDefault="00922B1D" w14:paraId="122CC56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Quote/1304"/>
          <w:id w:val="-1001884951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BranchNo[1]" w:storeItemID="{B3BFDA78-E141-47A9-9863-4B78FE595E88}"/>
          <w:text/>
        </w:sdtPr>
        <w:sdtEndPr/>
        <w:sdtContent>
          <w:tc>
            <w:tcPr>
              <w:tcW w:w="1042" w:type="pct"/>
            </w:tcPr>
            <w:p w:rsidRPr="005A2FAF" w:rsidR="0023400D" w:rsidP="00C43401" w:rsidRDefault="00922B1D" w14:paraId="122CC570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Quote/1304"/>
          <w:id w:val="413605402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AccountNo[1]" w:storeItemID="{B3BFDA78-E141-47A9-9863-4B78FE595E88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122CC571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EndPr/>
        <w:sdtContent>
          <w:tc>
            <w:tcPr>
              <w:tcW w:w="1250" w:type="pct"/>
            </w:tcPr>
            <w:p w:rsidRPr="005A2FAF" w:rsidR="0023400D" w:rsidP="00C43401" w:rsidRDefault="00B33B68" w14:paraId="122CC572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 w14:paraId="122CC574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2A1A" w:rsidP="00E40C63" w:rsidRDefault="00572A1A" w14:paraId="2786C202" w14:textId="77777777">
      <w:pPr>
        <w:spacing w:after="0"/>
      </w:pPr>
      <w:r>
        <w:separator/>
      </w:r>
    </w:p>
  </w:footnote>
  <w:footnote w:type="continuationSeparator" w:id="0">
    <w:p w:rsidR="00572A1A" w:rsidP="00E40C63" w:rsidRDefault="00572A1A" w14:paraId="23906F23" w14:textId="77777777">
      <w:pPr>
        <w:spacing w:after="0"/>
      </w:pPr>
      <w:r>
        <w:continuationSeparator/>
      </w:r>
    </w:p>
  </w:footnote>
  <w:footnote w:type="continuationNotice" w:id="1">
    <w:p w:rsidR="0038417C" w:rsidRDefault="0038417C" w14:paraId="64652D4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122CC563" w14:textId="77777777">
      <w:tc>
        <w:tcPr>
          <w:tcW w:w="2929" w:type="pct"/>
        </w:tcPr>
        <w:p w:rsidRPr="00C43401" w:rsidR="00C43401" w:rsidP="00C43401" w:rsidRDefault="00096DC6" w14:paraId="122CC55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DocumentTitle_Lbl[1]" w:storeItemID="{B3BFDA78-E141-47A9-9863-4B78FE595E88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DocumentNo[1]" w:storeItemID="{B3BFDA78-E141-47A9-9863-4B78FE595E88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Quote/1304"/>
            <w:id w:val="-1183590736"/>
            <w:placeholder>
              <w:docPart w:val="647FBC123D0D4A4C8824A50443E4DFC1"/>
            </w:placeholder>
            <w:dataBinding w:prefixMappings="xmlns:ns0='urn:microsoft-dynamics-nav/reports/Standard_Sales_Quote/1304/'" w:xpath="/ns0:NavWordReportXmlPart[1]/ns0:Header[1]/ns0:DocumentDate[1]" w:storeItemID="{B3BFDA78-E141-47A9-9863-4B78FE595E88}"/>
            <w:text/>
          </w:sdtPr>
          <w:sdtEndPr/>
          <w:sdtContent>
            <w:p w:rsidR="00C43401" w:rsidP="00C43401" w:rsidRDefault="00C43401" w14:paraId="122CC560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96DC6" w14:paraId="122CC561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Quote/1304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Page_Lbl[1]" w:storeItemID="{B3BFDA78-E141-47A9-9863-4B78FE595E88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85FDC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85FDC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122CC562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22CC564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96DC6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D6A74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856"/>
    <w:rsid w:val="002E2A56"/>
    <w:rsid w:val="002E66FB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417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C70EF"/>
    <w:rsid w:val="003D120B"/>
    <w:rsid w:val="003D4B80"/>
    <w:rsid w:val="003E2178"/>
    <w:rsid w:val="003F77E2"/>
    <w:rsid w:val="0040698F"/>
    <w:rsid w:val="0041602B"/>
    <w:rsid w:val="0041708A"/>
    <w:rsid w:val="00424328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5FDC"/>
    <w:rsid w:val="0048687D"/>
    <w:rsid w:val="00492354"/>
    <w:rsid w:val="004A4D71"/>
    <w:rsid w:val="004A5A4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2BFD"/>
    <w:rsid w:val="004F4682"/>
    <w:rsid w:val="0050342F"/>
    <w:rsid w:val="0051660C"/>
    <w:rsid w:val="00524711"/>
    <w:rsid w:val="00524FE6"/>
    <w:rsid w:val="0053573B"/>
    <w:rsid w:val="005432AC"/>
    <w:rsid w:val="00543913"/>
    <w:rsid w:val="00546672"/>
    <w:rsid w:val="00552846"/>
    <w:rsid w:val="0055738E"/>
    <w:rsid w:val="00561CA8"/>
    <w:rsid w:val="00563DCD"/>
    <w:rsid w:val="00571E70"/>
    <w:rsid w:val="00572373"/>
    <w:rsid w:val="00572A1A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1A26"/>
    <w:rsid w:val="006433EE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194F"/>
    <w:rsid w:val="008533EF"/>
    <w:rsid w:val="00854DDE"/>
    <w:rsid w:val="008562DD"/>
    <w:rsid w:val="00856BBF"/>
    <w:rsid w:val="00860ECE"/>
    <w:rsid w:val="00871B1C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1BC8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7370F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23C51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0677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0248"/>
    <w:rsid w:val="00F66A1F"/>
    <w:rsid w:val="00F81AE9"/>
    <w:rsid w:val="00F848FB"/>
    <w:rsid w:val="00F86468"/>
    <w:rsid w:val="00F910D0"/>
    <w:rsid w:val="00F924A2"/>
    <w:rsid w:val="00FA4D66"/>
    <w:rsid w:val="00FA76F1"/>
    <w:rsid w:val="00FB06A1"/>
    <w:rsid w:val="00FB3DCE"/>
    <w:rsid w:val="00FB5CF4"/>
    <w:rsid w:val="00FC2D88"/>
    <w:rsid w:val="00FD6A00"/>
    <w:rsid w:val="00FE1868"/>
    <w:rsid w:val="00FE3FC2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22CC50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5" /><Relationship Type="http://schemas.openxmlformats.org/officeDocument/2006/relationships/image" Target="media/image1.bin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customXml" Target="/customXml/item5.xml" Id="R64e5ae452fa4453d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9EA70670904493CB1943057FA1BE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03117-6CDD-413C-8DEF-4B59C4C1376C}"/>
      </w:docPartPr>
      <w:docPartBody>
        <w:p w:rsidR="00EF5692" w:rsidRDefault="0029061F" w:rsidP="0029061F">
          <w:pPr>
            <w:pStyle w:val="99EA70670904493CB1943057FA1BEE6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FD57B831B84FE8BB7C1EF1E7DD9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9AE85-A9D5-4813-840E-524E18EEBC1D}"/>
      </w:docPartPr>
      <w:docPartBody>
        <w:p w:rsidR="00EF5692" w:rsidRDefault="0029061F" w:rsidP="0029061F">
          <w:pPr>
            <w:pStyle w:val="67FD57B831B84FE8BB7C1EF1E7DD9833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73ACEF70D64087943AEB07D08AF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47F51-F3F9-4622-B9ED-16872E4FDD1F}"/>
      </w:docPartPr>
      <w:docPartBody>
        <w:p w:rsidR="00EF5692" w:rsidRDefault="0029061F" w:rsidP="0029061F">
          <w:pPr>
            <w:pStyle w:val="C373ACEF70D64087943AEB07D08AF33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1DA1D47634499E8C3A63D96A3DC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F3E7E-9E78-413A-BE9D-DE997E77C9D0}"/>
      </w:docPartPr>
      <w:docPartBody>
        <w:p w:rsidR="00D4321D" w:rsidRDefault="002E4F9A" w:rsidP="002E4F9A">
          <w:pPr>
            <w:pStyle w:val="E41DA1D47634499E8C3A63D96A3DCF5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D2910F0FDED4CD486BD1AB45ECC0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37098-0AD5-43B6-B510-41238B1E9C58}"/>
      </w:docPartPr>
      <w:docPartBody>
        <w:p w:rsidR="00D4321D" w:rsidRDefault="002E4F9A" w:rsidP="002E4F9A">
          <w:pPr>
            <w:pStyle w:val="8D2910F0FDED4CD486BD1AB45ECC09A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2553F5349E468D92ED6DAAA31BC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94C5F-9263-41B8-99A3-FED310DE817D}"/>
      </w:docPartPr>
      <w:docPartBody>
        <w:p w:rsidR="00D4321D" w:rsidRDefault="002E4F9A" w:rsidP="002E4F9A">
          <w:pPr>
            <w:pStyle w:val="B92553F5349E468D92ED6DAAA31BCF33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46E8C86C0E42B4A8D43DC6899F9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F6ACD-BC3A-4E8C-B085-772012A04DD6}"/>
      </w:docPartPr>
      <w:docPartBody>
        <w:p w:rsidR="00D4321D" w:rsidRDefault="002E4F9A" w:rsidP="002E4F9A">
          <w:pPr>
            <w:pStyle w:val="CC46E8C86C0E42B4A8D43DC6899F975F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AECA964BCD418BAEB2A637B161F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A3CF3-8668-49A1-92B5-241151C721BB}"/>
      </w:docPartPr>
      <w:docPartBody>
        <w:p w:rsidR="00D4321D" w:rsidRDefault="002E4F9A" w:rsidP="002E4F9A">
          <w:pPr>
            <w:pStyle w:val="E4AECA964BCD418BAEB2A637B161FF39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425CB670D0946A2841CCC88F40C6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8A7F4-EAE9-4A28-B88D-686C5867DF2D}"/>
      </w:docPartPr>
      <w:docPartBody>
        <w:p w:rsidR="00D4321D" w:rsidRDefault="002E4F9A" w:rsidP="002E4F9A">
          <w:pPr>
            <w:pStyle w:val="6425CB670D0946A2841CCC88F40C6D2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224A04082E64E91BBEBC378CDD20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D7A8A-4D34-4503-8163-98696AEC9625}"/>
      </w:docPartPr>
      <w:docPartBody>
        <w:p w:rsidR="00D4321D" w:rsidRDefault="002E4F9A" w:rsidP="002E4F9A">
          <w:pPr>
            <w:pStyle w:val="1224A04082E64E91BBEBC378CDD20E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7D050B94CB44E9CB2F7D185F2838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5A13C-629D-4A90-91B4-B2CC0CC21173}"/>
      </w:docPartPr>
      <w:docPartBody>
        <w:p w:rsidR="00D4321D" w:rsidRDefault="002E4F9A" w:rsidP="002E4F9A">
          <w:pPr>
            <w:pStyle w:val="27D050B94CB44E9CB2F7D185F28385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411E1FF5DF4DC9B21312EF5519DD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19581-8A0C-4F13-9EEA-BC2A8B47D43B}"/>
      </w:docPartPr>
      <w:docPartBody>
        <w:p w:rsidR="00D4321D" w:rsidRDefault="002E4F9A" w:rsidP="002E4F9A">
          <w:pPr>
            <w:pStyle w:val="DA411E1FF5DF4DC9B21312EF5519DD2B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1BBB26741848CAA098A6FB4786B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65186-B4C7-45D9-8328-A21877AC8FFD}"/>
      </w:docPartPr>
      <w:docPartBody>
        <w:p w:rsidR="00D4321D" w:rsidRDefault="002E4F9A" w:rsidP="002E4F9A">
          <w:pPr>
            <w:pStyle w:val="601BBB26741848CAA098A6FB4786BF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943CF7FBF2428CBE8A326C3B1A0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9EB0D-EE2B-4A19-B9B7-F656B019C35A}"/>
      </w:docPartPr>
      <w:docPartBody>
        <w:p w:rsidR="00D4321D" w:rsidRDefault="002E4F9A" w:rsidP="002E4F9A">
          <w:pPr>
            <w:pStyle w:val="1C943CF7FBF2428CBE8A326C3B1A0CCC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6D9424C3542406CBA9B4358D4C00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E6536-1A54-4480-811E-CA986E6838C4}"/>
      </w:docPartPr>
      <w:docPartBody>
        <w:p w:rsidR="00D4321D" w:rsidRDefault="002E4F9A" w:rsidP="002E4F9A">
          <w:pPr>
            <w:pStyle w:val="26D9424C3542406CBA9B4358D4C009F6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CC3108072F4868996E9F006D87E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FA6907-5B7F-4F7A-8B3F-3AA1857ADB6C}"/>
      </w:docPartPr>
      <w:docPartBody>
        <w:p w:rsidR="00D4321D" w:rsidRDefault="002E4F9A" w:rsidP="002E4F9A">
          <w:pPr>
            <w:pStyle w:val="06CC3108072F4868996E9F006D87EF83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9401DB76084FD4B84ECB2690439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8C7C6-C39D-4747-8365-D5EEA7A09AA5}"/>
      </w:docPartPr>
      <w:docPartBody>
        <w:p w:rsidR="00D4321D" w:rsidRDefault="002E4F9A" w:rsidP="002E4F9A">
          <w:pPr>
            <w:pStyle w:val="819401DB76084FD4B84ECB2690439733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36EE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9061F"/>
    <w:rsid w:val="002A5D7D"/>
    <w:rsid w:val="002B16B0"/>
    <w:rsid w:val="002C6608"/>
    <w:rsid w:val="002D4377"/>
    <w:rsid w:val="002D5A0A"/>
    <w:rsid w:val="002E4F9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63D29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6F27E9"/>
    <w:rsid w:val="00704A47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F6278"/>
    <w:rsid w:val="00B07230"/>
    <w:rsid w:val="00B20C44"/>
    <w:rsid w:val="00B24D45"/>
    <w:rsid w:val="00B25766"/>
    <w:rsid w:val="00B70ABA"/>
    <w:rsid w:val="00B807F9"/>
    <w:rsid w:val="00BD7B51"/>
    <w:rsid w:val="00BE0C78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4321D"/>
    <w:rsid w:val="00DA1BBC"/>
    <w:rsid w:val="00DA62AA"/>
    <w:rsid w:val="00DB52A8"/>
    <w:rsid w:val="00DB684C"/>
    <w:rsid w:val="00DC713A"/>
    <w:rsid w:val="00DD1F5E"/>
    <w:rsid w:val="00DE673B"/>
    <w:rsid w:val="00E022EC"/>
    <w:rsid w:val="00E246A7"/>
    <w:rsid w:val="00E82CAF"/>
    <w:rsid w:val="00E92499"/>
    <w:rsid w:val="00EA0CDB"/>
    <w:rsid w:val="00EA7DD8"/>
    <w:rsid w:val="00EB11C4"/>
    <w:rsid w:val="00EE0A47"/>
    <w:rsid w:val="00EF5692"/>
    <w:rsid w:val="00EF7AB9"/>
    <w:rsid w:val="00F05A6F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4F9A"/>
    <w:rPr>
      <w:color w:val="808080"/>
    </w:rPr>
  </w:style>
  <w:style w:type="paragraph" w:customStyle="1" w:styleId="1EF035356098426CAF6C46E48D19F48D">
    <w:name w:val="1EF035356098426CAF6C46E48D19F48D"/>
    <w:rsid w:val="002E4F9A"/>
    <w:rPr>
      <w:lang w:val="en-SG" w:eastAsia="zh-CN"/>
    </w:rPr>
  </w:style>
  <w:style w:type="paragraph" w:customStyle="1" w:styleId="FC41D8A545F54329AF978A2297CDF0FA">
    <w:name w:val="FC41D8A545F54329AF978A2297CDF0FA"/>
    <w:rsid w:val="002E4F9A"/>
    <w:rPr>
      <w:lang w:val="en-SG" w:eastAsia="zh-CN"/>
    </w:rPr>
  </w:style>
  <w:style w:type="paragraph" w:customStyle="1" w:styleId="2047E38A2A9A457EA06C950B1B7D8E1C">
    <w:name w:val="2047E38A2A9A457EA06C950B1B7D8E1C"/>
    <w:rsid w:val="002E4F9A"/>
    <w:rPr>
      <w:lang w:val="en-SG" w:eastAsia="zh-CN"/>
    </w:rPr>
  </w:style>
  <w:style w:type="paragraph" w:customStyle="1" w:styleId="72CEF0DA85CA482DBAE1EF187E2BEDB4">
    <w:name w:val="72CEF0DA85CA482DBAE1EF187E2BEDB4"/>
    <w:rsid w:val="002E4F9A"/>
    <w:rPr>
      <w:lang w:val="en-SG" w:eastAsia="zh-CN"/>
    </w:rPr>
  </w:style>
  <w:style w:type="paragraph" w:customStyle="1" w:styleId="E41DA1D47634499E8C3A63D96A3DCF55">
    <w:name w:val="E41DA1D47634499E8C3A63D96A3DCF55"/>
    <w:rsid w:val="002E4F9A"/>
    <w:rPr>
      <w:lang w:val="en-SG" w:eastAsia="zh-CN"/>
    </w:rPr>
  </w:style>
  <w:style w:type="paragraph" w:customStyle="1" w:styleId="8D2910F0FDED4CD486BD1AB45ECC09A8">
    <w:name w:val="8D2910F0FDED4CD486BD1AB45ECC09A8"/>
    <w:rsid w:val="002E4F9A"/>
    <w:rPr>
      <w:lang w:val="en-SG" w:eastAsia="zh-CN"/>
    </w:rPr>
  </w:style>
  <w:style w:type="paragraph" w:customStyle="1" w:styleId="B92553F5349E468D92ED6DAAA31BCF33">
    <w:name w:val="B92553F5349E468D92ED6DAAA31BCF33"/>
    <w:rsid w:val="002E4F9A"/>
    <w:rPr>
      <w:lang w:val="en-SG" w:eastAsia="zh-CN"/>
    </w:rPr>
  </w:style>
  <w:style w:type="paragraph" w:customStyle="1" w:styleId="CC46E8C86C0E42B4A8D43DC6899F975F">
    <w:name w:val="CC46E8C86C0E42B4A8D43DC6899F975F"/>
    <w:rsid w:val="002E4F9A"/>
    <w:rPr>
      <w:lang w:val="en-SG" w:eastAsia="zh-CN"/>
    </w:rPr>
  </w:style>
  <w:style w:type="paragraph" w:customStyle="1" w:styleId="E4AECA964BCD418BAEB2A637B161FF39">
    <w:name w:val="E4AECA964BCD418BAEB2A637B161FF39"/>
    <w:rsid w:val="002E4F9A"/>
    <w:rPr>
      <w:lang w:val="en-SG" w:eastAsia="zh-CN"/>
    </w:rPr>
  </w:style>
  <w:style w:type="paragraph" w:customStyle="1" w:styleId="6425CB670D0946A2841CCC88F40C6D25">
    <w:name w:val="6425CB670D0946A2841CCC88F40C6D25"/>
    <w:rsid w:val="002E4F9A"/>
    <w:rPr>
      <w:lang w:val="en-SG" w:eastAsia="zh-CN"/>
    </w:rPr>
  </w:style>
  <w:style w:type="paragraph" w:customStyle="1" w:styleId="1224A04082E64E91BBEBC378CDD20E70">
    <w:name w:val="1224A04082E64E91BBEBC378CDD20E70"/>
    <w:rsid w:val="002E4F9A"/>
    <w:rPr>
      <w:lang w:val="en-SG" w:eastAsia="zh-CN"/>
    </w:rPr>
  </w:style>
  <w:style w:type="paragraph" w:customStyle="1" w:styleId="E5853465A66644358602165AFE47526D">
    <w:name w:val="E5853465A66644358602165AFE47526D"/>
    <w:rsid w:val="002E4F9A"/>
    <w:rPr>
      <w:lang w:val="en-SG" w:eastAsia="zh-CN"/>
    </w:rPr>
  </w:style>
  <w:style w:type="paragraph" w:customStyle="1" w:styleId="27D050B94CB44E9CB2F7D185F2838514">
    <w:name w:val="27D050B94CB44E9CB2F7D185F2838514"/>
    <w:rsid w:val="002E4F9A"/>
    <w:rPr>
      <w:lang w:val="en-SG" w:eastAsia="zh-CN"/>
    </w:rPr>
  </w:style>
  <w:style w:type="paragraph" w:customStyle="1" w:styleId="DA411E1FF5DF4DC9B21312EF5519DD2B">
    <w:name w:val="DA411E1FF5DF4DC9B21312EF5519DD2B"/>
    <w:rsid w:val="002E4F9A"/>
    <w:rPr>
      <w:lang w:val="en-SG" w:eastAsia="zh-CN"/>
    </w:rPr>
  </w:style>
  <w:style w:type="paragraph" w:customStyle="1" w:styleId="601BBB26741848CAA098A6FB4786BF3D">
    <w:name w:val="601BBB26741848CAA098A6FB4786BF3D"/>
    <w:rsid w:val="002E4F9A"/>
    <w:rPr>
      <w:lang w:val="en-SG" w:eastAsia="zh-CN"/>
    </w:rPr>
  </w:style>
  <w:style w:type="paragraph" w:customStyle="1" w:styleId="1C943CF7FBF2428CBE8A326C3B1A0CCC">
    <w:name w:val="1C943CF7FBF2428CBE8A326C3B1A0CCC"/>
    <w:rsid w:val="002E4F9A"/>
    <w:rPr>
      <w:lang w:val="en-SG" w:eastAsia="zh-CN"/>
    </w:rPr>
  </w:style>
  <w:style w:type="paragraph" w:customStyle="1" w:styleId="26D9424C3542406CBA9B4358D4C009F6">
    <w:name w:val="26D9424C3542406CBA9B4358D4C009F6"/>
    <w:rsid w:val="002E4F9A"/>
    <w:rPr>
      <w:lang w:val="en-SG" w:eastAsia="zh-CN"/>
    </w:rPr>
  </w:style>
  <w:style w:type="paragraph" w:customStyle="1" w:styleId="06CC3108072F4868996E9F006D87EF83">
    <w:name w:val="06CC3108072F4868996E9F006D87EF83"/>
    <w:rsid w:val="002E4F9A"/>
    <w:rPr>
      <w:lang w:val="en-SG" w:eastAsia="zh-CN"/>
    </w:rPr>
  </w:style>
  <w:style w:type="paragraph" w:customStyle="1" w:styleId="819401DB76084FD4B84ECB2690439733">
    <w:name w:val="819401DB76084FD4B84ECB2690439733"/>
    <w:rsid w:val="002E4F9A"/>
    <w:rPr>
      <w:lang w:val="en-SG" w:eastAsia="zh-CN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99EA70670904493CB1943057FA1BEE61">
    <w:name w:val="99EA70670904493CB1943057FA1BEE61"/>
    <w:rsid w:val="0029061F"/>
    <w:rPr>
      <w:lang w:val="da-DK" w:eastAsia="da-DK"/>
    </w:rPr>
  </w:style>
  <w:style w:type="paragraph" w:customStyle="1" w:styleId="67FD57B831B84FE8BB7C1EF1E7DD9833">
    <w:name w:val="67FD57B831B84FE8BB7C1EF1E7DD9833"/>
    <w:rsid w:val="0029061F"/>
    <w:rPr>
      <w:lang w:val="da-DK" w:eastAsia="da-DK"/>
    </w:rPr>
  </w:style>
  <w:style w:type="paragraph" w:customStyle="1" w:styleId="C373ACEF70D64087943AEB07D08AF33B">
    <w:name w:val="C373ACEF70D64087943AEB07D08AF33B"/>
    <w:rsid w:val="0029061F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��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6CDD1E5D4C7B4DB54F04A0D6714304" ma:contentTypeVersion="16" ma:contentTypeDescription="Create a new document." ma:contentTypeScope="" ma:versionID="35f20240122e1004ac3bce6938f1b4ce">
  <xsd:schema xmlns:xsd="http://www.w3.org/2001/XMLSchema" xmlns:xs="http://www.w3.org/2001/XMLSchema" xmlns:p="http://schemas.microsoft.com/office/2006/metadata/properties" xmlns:ns2="3b2a0be1-8afb-4adc-9e2c-0fdb36da5aad" xmlns:ns3="99a0c096-e101-4cea-97cb-69fcb7240b93" targetNamespace="http://schemas.microsoft.com/office/2006/metadata/properties" ma:root="true" ma:fieldsID="f02a46c1aa0b50d4e3c7d941285c2e64" ns2:_="" ns3:_="">
    <xsd:import namespace="3b2a0be1-8afb-4adc-9e2c-0fdb36da5aad"/>
    <xsd:import namespace="99a0c096-e101-4cea-97cb-69fcb7240b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a0be1-8afb-4adc-9e2c-0fdb36da5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55b5d46-4edc-4027-8896-f584f5e71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0c096-e101-4cea-97cb-69fcb7240b9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926b76-ba6c-453e-8aab-a577c5e8fa6f}" ma:internalName="TaxCatchAll" ma:showField="CatchAllData" ma:web="99a0c096-e101-4cea-97cb-69fcb7240b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��
</file>

<file path=customXml/itemProps1.xml><?xml version="1.0" encoding="utf-8"?>
<ds:datastoreItem xmlns:ds="http://schemas.openxmlformats.org/officeDocument/2006/customXml" ds:itemID="{FF416EC5-1003-413B-B7CA-86AF89271C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FABEE1-738B-4F06-818C-C565F8ED27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BFDA78-E141-47A9-9863-4B78FE595E88}">
  <ds:schemaRefs>
    <ds:schemaRef ds:uri="urn:microsoft-dynamics-nav/reports/Standard_Sales_Quote/1304/"/>
  </ds:schemaRefs>
</ds:datastoreItem>
</file>

<file path=customXml/itemProps4.xml><?xml version="1.0" encoding="utf-8"?>
<ds:datastoreItem xmlns:ds="http://schemas.openxmlformats.org/officeDocument/2006/customXml" ds:itemID="{4D1F1D2A-A936-4307-AE47-0F51A47F18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a0be1-8afb-4adc-9e2c-0fdb36da5aad"/>
    <ds:schemaRef ds:uri="99a0c096-e101-4cea-97cb-69fcb7240b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2017-05-30T07:35:00Z</dcterms:created>
  <dcterms:modified xsi:type="dcterms:W3CDTF">2023-02-15T06:07:00Z</dcterms:modified>
</cp:coreProperties>
</file>